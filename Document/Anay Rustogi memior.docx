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9B1C" w14:textId="34D2FA5C" w:rsidR="001D5381" w:rsidRDefault="00EB687E">
      <w:pPr>
        <w:pStyle w:val="Date"/>
      </w:pPr>
      <w:r>
        <w:t>Anay Rustogi</w:t>
      </w:r>
    </w:p>
    <w:p w14:paraId="746EB952" w14:textId="736EB79B" w:rsidR="00EB687E" w:rsidRDefault="00E34EC1" w:rsidP="00EB687E">
      <w:pPr>
        <w:pStyle w:val="Title"/>
      </w:pPr>
      <w:r>
        <w:t>Streaks</w:t>
      </w:r>
      <w:r w:rsidR="00EB687E">
        <w:t xml:space="preserve">                                                           </w:t>
      </w:r>
    </w:p>
    <w:p w14:paraId="0CA07411" w14:textId="351A8A4B" w:rsidR="001D5381" w:rsidRDefault="00E34EC1" w:rsidP="00E34EC1">
      <w:pPr>
        <w:pStyle w:val="Heading2"/>
        <w:numPr>
          <w:ilvl w:val="0"/>
          <w:numId w:val="0"/>
        </w:numPr>
        <w:ind w:left="720"/>
      </w:pPr>
      <w:r>
        <w:t>The sky was dark</w:t>
      </w:r>
      <w:r w:rsidR="00EB687E">
        <w:t xml:space="preserve">, but a dim, white glow was cast </w:t>
      </w:r>
      <w:r w:rsidR="00B452E8">
        <w:t>b</w:t>
      </w:r>
      <w:r w:rsidR="00EB687E">
        <w:t xml:space="preserve">y the twinkling stars in the cloudless night sky. The wind howled, tugging my jacket, but there were no trees to dance; the </w:t>
      </w:r>
      <w:r w:rsidR="006D1242">
        <w:t xml:space="preserve">endless </w:t>
      </w:r>
      <w:r w:rsidR="00EB687E">
        <w:t>land was barren</w:t>
      </w:r>
      <w:r w:rsidR="006D1242">
        <w:t>, stretching beyond the horizon</w:t>
      </w:r>
      <w:r w:rsidR="00EB687E">
        <w:t xml:space="preserve">. </w:t>
      </w:r>
      <w:r w:rsidR="006D1242">
        <w:t xml:space="preserve">It was cold, and the gusts of wind didn’t make it any better. After 30 minutes of adjusting to the dark, a bright, </w:t>
      </w:r>
      <w:r>
        <w:t xml:space="preserve">deformed </w:t>
      </w:r>
      <w:r w:rsidR="006D1242">
        <w:t xml:space="preserve">elliptical </w:t>
      </w:r>
      <w:r>
        <w:t>shape formed in the sky, surrounded by stars. At first, I thought it was the moon</w:t>
      </w:r>
      <w:r w:rsidR="006673EA">
        <w:t>,</w:t>
      </w:r>
      <w:r>
        <w:t xml:space="preserve"> but then </w:t>
      </w:r>
      <w:r w:rsidR="006673EA">
        <w:t xml:space="preserve">I </w:t>
      </w:r>
      <w:r>
        <w:t xml:space="preserve">realized that it was a moonless night. It was the boundary of the Milky Way galaxy, visibly shifting as the Earth rotated.  </w:t>
      </w:r>
    </w:p>
    <w:p w14:paraId="13850132" w14:textId="77777777" w:rsidR="00E34EC1" w:rsidRDefault="00E34EC1" w:rsidP="00E34EC1">
      <w:pPr>
        <w:pStyle w:val="Heading2"/>
        <w:numPr>
          <w:ilvl w:val="0"/>
          <w:numId w:val="0"/>
        </w:numPr>
        <w:ind w:left="720"/>
      </w:pPr>
    </w:p>
    <w:p w14:paraId="29611A84" w14:textId="76330539" w:rsidR="006673EA" w:rsidRDefault="00E34EC1" w:rsidP="006673EA">
      <w:pPr>
        <w:pStyle w:val="Heading2"/>
        <w:numPr>
          <w:ilvl w:val="0"/>
          <w:numId w:val="0"/>
        </w:numPr>
        <w:ind w:left="720"/>
      </w:pPr>
      <w:r>
        <w:t>I shifted my gaze</w:t>
      </w:r>
      <w:r w:rsidR="009433A4">
        <w:t>, hoping to see more</w:t>
      </w:r>
      <w:r>
        <w:t xml:space="preserve"> phenomena</w:t>
      </w:r>
      <w:r w:rsidR="006673EA">
        <w:t>l activit</w:t>
      </w:r>
      <w:r w:rsidR="009433A4">
        <w:t>y</w:t>
      </w:r>
      <w:r>
        <w:t>. The sky did not respond</w:t>
      </w:r>
      <w:r w:rsidR="006673EA">
        <w:t>;</w:t>
      </w:r>
      <w:r>
        <w:t xml:space="preserve"> it stayed quiet, shifting at its own pace. Just when I thought nothing else w</w:t>
      </w:r>
      <w:r w:rsidR="009433A4">
        <w:t>ould</w:t>
      </w:r>
      <w:r>
        <w:t xml:space="preserve"> happen, a bright</w:t>
      </w:r>
      <w:r w:rsidR="002C01C7">
        <w:t xml:space="preserve"> blue</w:t>
      </w:r>
      <w:r>
        <w:t xml:space="preserve"> streak of fire blazed </w:t>
      </w:r>
      <w:r w:rsidR="002C01C7">
        <w:t>across</w:t>
      </w:r>
      <w:r>
        <w:t xml:space="preserve"> </w:t>
      </w:r>
      <w:r w:rsidR="002C01C7">
        <w:t>Earth, leaving a momentary cosmic firework. More fireballs entered our planet’s atmosphere in various colors</w:t>
      </w:r>
      <w:r w:rsidR="00B452E8">
        <w:t>, dominated by dark blue</w:t>
      </w:r>
      <w:r w:rsidR="002C01C7">
        <w:t xml:space="preserve">, burning up and cutting through the darkness and disappearing in </w:t>
      </w:r>
      <w:r w:rsidR="006673EA">
        <w:t>the</w:t>
      </w:r>
      <w:r w:rsidR="002C01C7">
        <w:t xml:space="preserve"> blink of an eye. Blinking made it feel like you were missing out on an opportunity. Ironically, in contrast to the dazzling show in the sky, the </w:t>
      </w:r>
      <w:r w:rsidR="006673EA">
        <w:t xml:space="preserve">ground had unbroken silence </w:t>
      </w:r>
      <w:r w:rsidR="002C01C7">
        <w:t>– not a sound to be heard except for the crackling of the fire.</w:t>
      </w:r>
      <w:r w:rsidR="00B452E8">
        <w:t xml:space="preserve"> </w:t>
      </w:r>
      <w:r w:rsidR="006673EA">
        <w:t xml:space="preserve"> </w:t>
      </w:r>
    </w:p>
    <w:p w14:paraId="6A81DC5C" w14:textId="238690A8" w:rsidR="006673EA" w:rsidRDefault="006673EA" w:rsidP="006673EA">
      <w:pPr>
        <w:pStyle w:val="Heading2"/>
        <w:numPr>
          <w:ilvl w:val="0"/>
          <w:numId w:val="0"/>
        </w:numPr>
        <w:ind w:left="720"/>
      </w:pPr>
      <w:r>
        <w:t>Shooting stars and meteor showers play an integral role in cultures and religions, but that</w:t>
      </w:r>
      <w:r w:rsidR="009433A4">
        <w:t>'s</w:t>
      </w:r>
      <w:r>
        <w:t xml:space="preserve"> nothing compared to </w:t>
      </w:r>
      <w:r w:rsidR="009433A4">
        <w:t>watching</w:t>
      </w:r>
      <w:r>
        <w:t xml:space="preserve"> them </w:t>
      </w:r>
      <w:r w:rsidR="00FD737A">
        <w:t>through your very own eyes</w:t>
      </w:r>
      <w:r>
        <w:t xml:space="preserve">. What is captured by </w:t>
      </w:r>
      <w:r w:rsidR="009433A4">
        <w:t xml:space="preserve">the </w:t>
      </w:r>
      <w:r>
        <w:t xml:space="preserve">camera cannot </w:t>
      </w:r>
      <w:r w:rsidR="00B25A53">
        <w:t>do justice to nature;</w:t>
      </w:r>
      <w:r w:rsidR="009433A4">
        <w:t xml:space="preserve"> to truly see it, you must observe it with the eyes of your own.</w:t>
      </w:r>
    </w:p>
    <w:p w14:paraId="01B2CDBB" w14:textId="77777777" w:rsidR="006673EA" w:rsidRPr="006D1242" w:rsidRDefault="006673EA" w:rsidP="006673EA">
      <w:pPr>
        <w:pStyle w:val="Heading2"/>
        <w:numPr>
          <w:ilvl w:val="0"/>
          <w:numId w:val="0"/>
        </w:numPr>
        <w:ind w:left="720"/>
      </w:pPr>
    </w:p>
    <w:sectPr w:rsidR="006673EA" w:rsidRPr="006D1242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4131" w14:textId="77777777" w:rsidR="002E0FA1" w:rsidRDefault="002E0FA1">
      <w:pPr>
        <w:spacing w:after="0" w:line="240" w:lineRule="auto"/>
      </w:pPr>
      <w:r>
        <w:separator/>
      </w:r>
    </w:p>
    <w:p w14:paraId="3321DEFA" w14:textId="77777777" w:rsidR="002E0FA1" w:rsidRDefault="002E0FA1"/>
  </w:endnote>
  <w:endnote w:type="continuationSeparator" w:id="0">
    <w:p w14:paraId="39410BCE" w14:textId="77777777" w:rsidR="002E0FA1" w:rsidRDefault="002E0FA1">
      <w:pPr>
        <w:spacing w:after="0" w:line="240" w:lineRule="auto"/>
      </w:pPr>
      <w:r>
        <w:continuationSeparator/>
      </w:r>
    </w:p>
    <w:p w14:paraId="0F6EB102" w14:textId="77777777" w:rsidR="002E0FA1" w:rsidRDefault="002E0F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0CC7" w14:textId="77777777" w:rsidR="001D5381" w:rsidRDefault="00B452E8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BC59" w14:textId="77777777" w:rsidR="002E0FA1" w:rsidRDefault="002E0FA1">
      <w:pPr>
        <w:spacing w:after="0" w:line="240" w:lineRule="auto"/>
      </w:pPr>
      <w:r>
        <w:separator/>
      </w:r>
    </w:p>
    <w:p w14:paraId="70016E88" w14:textId="77777777" w:rsidR="002E0FA1" w:rsidRDefault="002E0FA1"/>
  </w:footnote>
  <w:footnote w:type="continuationSeparator" w:id="0">
    <w:p w14:paraId="7A703F51" w14:textId="77777777" w:rsidR="002E0FA1" w:rsidRDefault="002E0FA1">
      <w:pPr>
        <w:spacing w:after="0" w:line="240" w:lineRule="auto"/>
      </w:pPr>
      <w:r>
        <w:continuationSeparator/>
      </w:r>
    </w:p>
    <w:p w14:paraId="3F3A038F" w14:textId="77777777" w:rsidR="002E0FA1" w:rsidRDefault="002E0FA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8143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7E"/>
    <w:rsid w:val="001D5381"/>
    <w:rsid w:val="00267257"/>
    <w:rsid w:val="002C01C7"/>
    <w:rsid w:val="002E0FA1"/>
    <w:rsid w:val="006673EA"/>
    <w:rsid w:val="006D1242"/>
    <w:rsid w:val="009433A4"/>
    <w:rsid w:val="00B25A53"/>
    <w:rsid w:val="00B34F71"/>
    <w:rsid w:val="00B452E8"/>
    <w:rsid w:val="00C52A44"/>
    <w:rsid w:val="00D67764"/>
    <w:rsid w:val="00E34EC1"/>
    <w:rsid w:val="00EB687E"/>
    <w:rsid w:val="00FD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CD67"/>
  <w15:chartTrackingRefBased/>
  <w15:docId w15:val="{538FD6B5-B748-4E46-8D25-6BF7E6F5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ay_Rustogi/Library/Containers/com.microsoft.Word/Data/Library/Application%20Support/Microsoft/Office/16.0/DTS/en-US%7b6268FDF2-C16B-E745-A977-E2F5C2499808%7d/%7b52850A4F-77F7-B24D-B4C8-517376392E22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{52850A4F-77F7-B24D-B4C8-517376392E22}tf10002082.dotx</Template>
  <TotalTime>66</TotalTime>
  <Pages>1</Pages>
  <Words>242</Words>
  <Characters>1362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3</cp:revision>
  <dcterms:created xsi:type="dcterms:W3CDTF">2026-01-28T04:47:00Z</dcterms:created>
  <dcterms:modified xsi:type="dcterms:W3CDTF">2026-01-29T15:18:00Z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